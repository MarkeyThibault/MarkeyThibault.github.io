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431" w:rsidRPr="00576204" w:rsidRDefault="00C120EB" w:rsidP="00001431">
      <w:pPr>
        <w:pStyle w:val="Kop1"/>
        <w:rPr>
          <w:color w:val="FDAE00"/>
        </w:rPr>
      </w:pPr>
      <w:r>
        <w:rPr>
          <w:color w:val="FDAE00"/>
        </w:rPr>
        <w:t xml:space="preserve">Doelgroep en bronnen SW </w:t>
      </w:r>
      <w:proofErr w:type="spellStart"/>
      <w:r>
        <w:rPr>
          <w:color w:val="FDAE00"/>
        </w:rPr>
        <w:t>Api</w:t>
      </w:r>
      <w:proofErr w:type="spellEnd"/>
      <w:r>
        <w:rPr>
          <w:color w:val="FDAE00"/>
        </w:rPr>
        <w:t xml:space="preserve"> Thibault </w:t>
      </w:r>
      <w:proofErr w:type="spellStart"/>
      <w:r>
        <w:rPr>
          <w:color w:val="FDAE00"/>
        </w:rPr>
        <w:t>Markey</w:t>
      </w:r>
      <w:proofErr w:type="spellEnd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5819"/>
      </w:tblGrid>
      <w:tr w:rsidR="00001431" w:rsidTr="00D069C7">
        <w:tc>
          <w:tcPr>
            <w:tcW w:w="3369" w:type="dxa"/>
          </w:tcPr>
          <w:p w:rsidR="00001431" w:rsidRPr="00052EC0" w:rsidRDefault="0078315D" w:rsidP="00D069C7">
            <w:pPr>
              <w:pStyle w:val="Kop4"/>
            </w:pPr>
            <w:r>
              <w:t>Doelgroep:</w:t>
            </w:r>
          </w:p>
        </w:tc>
        <w:tc>
          <w:tcPr>
            <w:tcW w:w="5912" w:type="dxa"/>
          </w:tcPr>
          <w:p w:rsidR="00001431" w:rsidRDefault="0078315D" w:rsidP="00D069C7">
            <w:r>
              <w:t>Star Wars fans die meer info willen over personages die voorkomen in de Star Wars films.</w:t>
            </w:r>
          </w:p>
        </w:tc>
      </w:tr>
      <w:tr w:rsidR="00001431" w:rsidTr="00D069C7">
        <w:tc>
          <w:tcPr>
            <w:tcW w:w="3369" w:type="dxa"/>
          </w:tcPr>
          <w:p w:rsidR="00001431" w:rsidRPr="00052EC0" w:rsidRDefault="00001431" w:rsidP="00D069C7">
            <w:pPr>
              <w:pStyle w:val="Kop4"/>
            </w:pPr>
          </w:p>
        </w:tc>
        <w:tc>
          <w:tcPr>
            <w:tcW w:w="5912" w:type="dxa"/>
          </w:tcPr>
          <w:p w:rsidR="00001431" w:rsidRDefault="00001431" w:rsidP="00D069C7">
            <w:pPr>
              <w:rPr>
                <w:rFonts w:eastAsia="Times New Roman" w:cs="Times New Roman"/>
              </w:rPr>
            </w:pPr>
          </w:p>
        </w:tc>
      </w:tr>
      <w:tr w:rsidR="00001431" w:rsidRPr="001F5316" w:rsidTr="00D069C7">
        <w:tc>
          <w:tcPr>
            <w:tcW w:w="3369" w:type="dxa"/>
          </w:tcPr>
          <w:p w:rsidR="00001431" w:rsidRDefault="0078315D" w:rsidP="00D069C7">
            <w:pPr>
              <w:pStyle w:val="Kop4"/>
            </w:pPr>
            <w:r>
              <w:t>Bronnen:</w:t>
            </w:r>
          </w:p>
        </w:tc>
        <w:tc>
          <w:tcPr>
            <w:tcW w:w="5912" w:type="dxa"/>
          </w:tcPr>
          <w:p w:rsidR="00001431" w:rsidRDefault="000501D0" w:rsidP="00D069C7">
            <w:hyperlink r:id="rId7" w:history="1">
              <w:r w:rsidR="009C5B7C" w:rsidRPr="00105184">
                <w:rPr>
                  <w:rStyle w:val="Hyperlink"/>
                </w:rPr>
                <w:t>https://www.programmableweb.com/api/star-wars</w:t>
              </w:r>
            </w:hyperlink>
          </w:p>
          <w:p w:rsidR="009C5B7C" w:rsidRPr="009C5B7C" w:rsidRDefault="000501D0" w:rsidP="00D069C7">
            <w:pPr>
              <w:rPr>
                <w:lang w:val="en-US"/>
              </w:rPr>
            </w:pPr>
            <w:hyperlink r:id="rId8" w:history="1">
              <w:r w:rsidR="009C5B7C" w:rsidRPr="009C5B7C">
                <w:rPr>
                  <w:rStyle w:val="Hyperlink"/>
                  <w:lang w:val="en-US"/>
                </w:rPr>
                <w:t>https://www.starwars.com</w:t>
              </w:r>
            </w:hyperlink>
          </w:p>
          <w:p w:rsidR="009C5B7C" w:rsidRDefault="009C5B7C" w:rsidP="00D069C7">
            <w:pPr>
              <w:rPr>
                <w:lang w:val="en-US"/>
              </w:rPr>
            </w:pPr>
            <w:proofErr w:type="spellStart"/>
            <w:r w:rsidRPr="009C5B7C">
              <w:rPr>
                <w:lang w:val="en-US"/>
              </w:rPr>
              <w:t>character+starfighter</w:t>
            </w:r>
            <w:proofErr w:type="spellEnd"/>
            <w:r w:rsidRPr="009C5B7C">
              <w:rPr>
                <w:lang w:val="en-US"/>
              </w:rPr>
              <w:t xml:space="preserve"> pics: </w:t>
            </w:r>
            <w:bookmarkStart w:id="0" w:name="_GoBack"/>
            <w:bookmarkEnd w:id="0"/>
            <w:r w:rsidR="001F5316">
              <w:rPr>
                <w:lang w:val="en-US"/>
              </w:rPr>
              <w:fldChar w:fldCharType="begin"/>
            </w:r>
            <w:r w:rsidR="001F5316">
              <w:rPr>
                <w:lang w:val="en-US"/>
              </w:rPr>
              <w:instrText xml:space="preserve"> HYPERLINK "</w:instrText>
            </w:r>
            <w:r w:rsidR="001F5316" w:rsidRPr="001F5316">
              <w:rPr>
                <w:lang w:val="en-US"/>
              </w:rPr>
              <w:instrText>http://starwars.wikia.com/wiki/Main_Page</w:instrText>
            </w:r>
            <w:r w:rsidR="001F5316">
              <w:rPr>
                <w:lang w:val="en-US"/>
              </w:rPr>
              <w:instrText xml:space="preserve">" </w:instrText>
            </w:r>
            <w:r w:rsidR="001F5316">
              <w:rPr>
                <w:lang w:val="en-US"/>
              </w:rPr>
              <w:fldChar w:fldCharType="separate"/>
            </w:r>
            <w:r w:rsidR="001F5316" w:rsidRPr="00105184">
              <w:rPr>
                <w:rStyle w:val="Hyperlink"/>
                <w:lang w:val="en-US"/>
              </w:rPr>
              <w:t>http://starwars.wikia.com/wiki/Main_Page</w:t>
            </w:r>
            <w:r w:rsidR="001F5316">
              <w:rPr>
                <w:lang w:val="en-US"/>
              </w:rPr>
              <w:fldChar w:fldCharType="end"/>
            </w:r>
          </w:p>
          <w:p w:rsidR="001F5316" w:rsidRDefault="001F5316" w:rsidP="00D069C7">
            <w:pPr>
              <w:rPr>
                <w:lang w:val="en-US"/>
              </w:rPr>
            </w:pPr>
          </w:p>
          <w:p w:rsidR="009C5B7C" w:rsidRPr="009C5B7C" w:rsidRDefault="009C5B7C" w:rsidP="00D069C7">
            <w:pPr>
              <w:rPr>
                <w:lang w:val="en-US"/>
              </w:rPr>
            </w:pPr>
          </w:p>
        </w:tc>
      </w:tr>
      <w:tr w:rsidR="00B94A43" w:rsidRPr="001F5316" w:rsidTr="00D069C7">
        <w:tc>
          <w:tcPr>
            <w:tcW w:w="3369" w:type="dxa"/>
          </w:tcPr>
          <w:p w:rsidR="00B94A43" w:rsidRPr="009C5B7C" w:rsidRDefault="00B94A43" w:rsidP="00D069C7">
            <w:pPr>
              <w:pStyle w:val="Kop4"/>
              <w:rPr>
                <w:lang w:val="en-US"/>
              </w:rPr>
            </w:pPr>
          </w:p>
        </w:tc>
        <w:tc>
          <w:tcPr>
            <w:tcW w:w="5912" w:type="dxa"/>
          </w:tcPr>
          <w:p w:rsidR="00B94A43" w:rsidRPr="009C5B7C" w:rsidRDefault="00B94A43" w:rsidP="00D069C7">
            <w:pPr>
              <w:rPr>
                <w:rFonts w:eastAsia="Times New Roman" w:cs="Times New Roman"/>
                <w:lang w:val="en-US"/>
              </w:rPr>
            </w:pPr>
          </w:p>
        </w:tc>
      </w:tr>
      <w:tr w:rsidR="00B94A43" w:rsidRPr="001F5316" w:rsidTr="00D069C7">
        <w:tc>
          <w:tcPr>
            <w:tcW w:w="3369" w:type="dxa"/>
          </w:tcPr>
          <w:p w:rsidR="00B94A43" w:rsidRPr="009C5B7C" w:rsidRDefault="00B94A43" w:rsidP="00D069C7">
            <w:pPr>
              <w:pStyle w:val="Kop4"/>
              <w:rPr>
                <w:lang w:val="en-US"/>
              </w:rPr>
            </w:pPr>
          </w:p>
        </w:tc>
        <w:tc>
          <w:tcPr>
            <w:tcW w:w="5912" w:type="dxa"/>
          </w:tcPr>
          <w:p w:rsidR="00B94A43" w:rsidRPr="009C5B7C" w:rsidRDefault="00B94A43" w:rsidP="00D069C7">
            <w:pPr>
              <w:rPr>
                <w:rFonts w:eastAsia="Times New Roman" w:cs="Times New Roman"/>
                <w:lang w:val="en-US"/>
              </w:rPr>
            </w:pPr>
          </w:p>
        </w:tc>
      </w:tr>
    </w:tbl>
    <w:p w:rsidR="00001431" w:rsidRPr="009C5B7C" w:rsidRDefault="00001431" w:rsidP="00001431">
      <w:pPr>
        <w:rPr>
          <w:lang w:val="en-US"/>
        </w:rPr>
      </w:pPr>
    </w:p>
    <w:p w:rsidR="00EF2E05" w:rsidRPr="009C5B7C" w:rsidRDefault="00EF2E05" w:rsidP="002C1948">
      <w:pPr>
        <w:rPr>
          <w:lang w:val="en-US"/>
        </w:rPr>
      </w:pPr>
    </w:p>
    <w:sectPr w:rsidR="00EF2E05" w:rsidRPr="009C5B7C" w:rsidSect="00403EE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1D0" w:rsidRDefault="000501D0" w:rsidP="002C1948">
      <w:pPr>
        <w:spacing w:after="0"/>
      </w:pPr>
      <w:r>
        <w:separator/>
      </w:r>
    </w:p>
  </w:endnote>
  <w:endnote w:type="continuationSeparator" w:id="0">
    <w:p w:rsidR="000501D0" w:rsidRDefault="000501D0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1F5316" w:rsidTr="00434145">
      <w:tc>
        <w:tcPr>
          <w:tcW w:w="1815" w:type="pct"/>
        </w:tcPr>
        <w:p w:rsidR="00C661C6" w:rsidRPr="000C578D" w:rsidRDefault="00C661C6" w:rsidP="0028568E">
          <w:pPr>
            <w:pStyle w:val="HeaderOrFooter"/>
            <w:spacing w:after="120"/>
          </w:pPr>
          <w:r w:rsidRPr="000C578D">
            <w:rPr>
              <w:noProof/>
              <w:lang w:eastAsia="nl-NL"/>
            </w:rPr>
            <w:drawing>
              <wp:inline distT="0" distB="0" distL="0" distR="0" wp14:anchorId="24946F1E" wp14:editId="6D7787FF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056994" w:rsidRDefault="00056994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C661C6" w:rsidRPr="00C120EB" w:rsidRDefault="00C661C6" w:rsidP="0028568E">
          <w:pPr>
            <w:pStyle w:val="HeaderOrFooter"/>
            <w:ind w:left="113"/>
            <w:jc w:val="right"/>
            <w:rPr>
              <w:lang w:val="en-US"/>
            </w:rPr>
          </w:pPr>
          <w:r w:rsidRPr="00C120EB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8E45D9" w:rsidRPr="00C661C6" w:rsidRDefault="00C661C6" w:rsidP="00C661C6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1F5316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1D0" w:rsidRDefault="000501D0" w:rsidP="002C1948">
      <w:pPr>
        <w:spacing w:after="0"/>
      </w:pPr>
      <w:r>
        <w:separator/>
      </w:r>
    </w:p>
  </w:footnote>
  <w:footnote w:type="continuationSeparator" w:id="0">
    <w:p w:rsidR="000501D0" w:rsidRDefault="000501D0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0C578D" w:rsidTr="0028568E">
      <w:trPr>
        <w:trHeight w:val="193"/>
      </w:trPr>
      <w:tc>
        <w:tcPr>
          <w:tcW w:w="1815" w:type="pct"/>
          <w:vMerge w:val="restart"/>
        </w:tcPr>
        <w:p w:rsidR="00C661C6" w:rsidRPr="000C578D" w:rsidRDefault="00C661C6" w:rsidP="0028568E">
          <w:pPr>
            <w:pStyle w:val="HeaderOrFooter"/>
          </w:pPr>
          <w:r>
            <w:rPr>
              <w:noProof/>
              <w:lang w:eastAsia="nl-NL"/>
            </w:rPr>
            <w:drawing>
              <wp:inline distT="0" distB="0" distL="0" distR="0" wp14:anchorId="792D37A6" wp14:editId="56BCD06B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8E45D9" w:rsidRPr="00C661C6" w:rsidRDefault="008E45D9" w:rsidP="00C661C6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994" w:rsidRDefault="00056994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0EB"/>
    <w:rsid w:val="00001431"/>
    <w:rsid w:val="00003B50"/>
    <w:rsid w:val="00045FD7"/>
    <w:rsid w:val="000501D0"/>
    <w:rsid w:val="00056994"/>
    <w:rsid w:val="000C0AA2"/>
    <w:rsid w:val="000C578D"/>
    <w:rsid w:val="000E48FB"/>
    <w:rsid w:val="00150E17"/>
    <w:rsid w:val="00167E6C"/>
    <w:rsid w:val="00196A6F"/>
    <w:rsid w:val="001F5316"/>
    <w:rsid w:val="002C1948"/>
    <w:rsid w:val="002F65E6"/>
    <w:rsid w:val="003A50C7"/>
    <w:rsid w:val="003D1661"/>
    <w:rsid w:val="00403EE5"/>
    <w:rsid w:val="00434145"/>
    <w:rsid w:val="00542961"/>
    <w:rsid w:val="00576204"/>
    <w:rsid w:val="00576AC1"/>
    <w:rsid w:val="005D5C3E"/>
    <w:rsid w:val="00656950"/>
    <w:rsid w:val="006B4CB8"/>
    <w:rsid w:val="00716CE8"/>
    <w:rsid w:val="00736338"/>
    <w:rsid w:val="0078315D"/>
    <w:rsid w:val="00880A8D"/>
    <w:rsid w:val="00897B1E"/>
    <w:rsid w:val="008E45D9"/>
    <w:rsid w:val="009C5B7C"/>
    <w:rsid w:val="00A0485C"/>
    <w:rsid w:val="00A77FB6"/>
    <w:rsid w:val="00B67A56"/>
    <w:rsid w:val="00B873E5"/>
    <w:rsid w:val="00B94A43"/>
    <w:rsid w:val="00BF550D"/>
    <w:rsid w:val="00C120EB"/>
    <w:rsid w:val="00C32B7F"/>
    <w:rsid w:val="00C661C6"/>
    <w:rsid w:val="00CA4C22"/>
    <w:rsid w:val="00D312F1"/>
    <w:rsid w:val="00D55390"/>
    <w:rsid w:val="00DD1592"/>
    <w:rsid w:val="00EA1441"/>
    <w:rsid w:val="00EF2E05"/>
    <w:rsid w:val="00EF744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561B06"/>
  <w14:defaultImageDpi w14:val="330"/>
  <w15:docId w15:val="{C96E48AA-25D5-45B6-B95A-DCE7B881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BF550D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D55390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FBAD26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1431"/>
    <w:pPr>
      <w:outlineLvl w:val="3"/>
    </w:pPr>
    <w:rPr>
      <w:b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D55390"/>
    <w:rPr>
      <w:rFonts w:ascii="Ubuntu" w:eastAsiaTheme="majorEastAsia" w:hAnsi="Ubuntu" w:cstheme="majorBidi"/>
      <w:b/>
      <w:bCs/>
      <w:color w:val="FBAD26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001431"/>
    <w:rPr>
      <w:rFonts w:ascii="Tahoma" w:hAnsi="Tahoma"/>
      <w:b/>
      <w:sz w:val="22"/>
      <w:szCs w:val="22"/>
      <w:lang w:val="nl-NL"/>
    </w:rPr>
  </w:style>
  <w:style w:type="character" w:styleId="Hyperlink">
    <w:name w:val="Hyperlink"/>
    <w:basedOn w:val="Standaardalinea-lettertype"/>
    <w:uiPriority w:val="99"/>
    <w:unhideWhenUsed/>
    <w:rsid w:val="009C5B7C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9C5B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rwars.com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www.programmableweb.com/api/star-wars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eate%203%20Labo's\MarkeyThibault.github.io\nmct_users_opdrach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nmct_users_opdracht.dotx</Template>
  <TotalTime>40</TotalTime>
  <Pages>1</Pages>
  <Words>48</Words>
  <Characters>420</Characters>
  <Application>Microsoft Office Word</Application>
  <DocSecurity>0</DocSecurity>
  <Lines>26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</dc:creator>
  <cp:keywords/>
  <dc:description/>
  <cp:lastModifiedBy>Thibault</cp:lastModifiedBy>
  <cp:revision>2</cp:revision>
  <cp:lastPrinted>2012-08-28T11:03:00Z</cp:lastPrinted>
  <dcterms:created xsi:type="dcterms:W3CDTF">2017-12-11T16:43:00Z</dcterms:created>
  <dcterms:modified xsi:type="dcterms:W3CDTF">2017-12-11T17:23:00Z</dcterms:modified>
</cp:coreProperties>
</file>